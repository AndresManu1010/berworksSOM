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88178" w14:textId="77777777" w:rsidR="00FE4A89" w:rsidRDefault="00AF048B" w:rsidP="00AF048B">
      <w:pPr>
        <w:pStyle w:val="Heading1"/>
        <w:rPr>
          <w:lang w:val="de-DE"/>
        </w:rPr>
      </w:pPr>
      <w:r>
        <w:rPr>
          <w:lang w:val="de-DE"/>
        </w:rPr>
        <w:t>Shop Produkte doppelt anzeigen</w:t>
      </w:r>
    </w:p>
    <w:p w14:paraId="177BD74D" w14:textId="3C4477B9" w:rsidR="00AF048B" w:rsidRDefault="00AF048B" w:rsidP="00AF048B">
      <w:pPr>
        <w:rPr>
          <w:lang w:val="de-DE"/>
        </w:rPr>
      </w:pPr>
      <w:r>
        <w:rPr>
          <w:lang w:val="de-DE"/>
        </w:rPr>
        <w:t>Alle Produkte werden doppelt angezeigt in verschiedenen Mengenangaben, stattdessen sollte man die Mengenangabe beim anklicken des Produktes verändern können. Die möglichen Mengen könnte man im Titel angeben. Dadurch könnten alle Produkte auf einer Seite angezeigt werden.</w:t>
      </w:r>
    </w:p>
    <w:p w14:paraId="04FF5E72" w14:textId="6DE18F3B" w:rsidR="00AF048B" w:rsidRDefault="00AF048B" w:rsidP="00AF048B">
      <w:pPr>
        <w:pStyle w:val="Heading1"/>
        <w:rPr>
          <w:lang w:val="de-DE"/>
        </w:rPr>
      </w:pPr>
      <w:r>
        <w:rPr>
          <w:lang w:val="de-DE"/>
        </w:rPr>
        <w:t>Shop besitzt keine optische Linie</w:t>
      </w:r>
    </w:p>
    <w:p w14:paraId="53D6FB1A" w14:textId="6CB93DCB" w:rsidR="00AF048B" w:rsidRDefault="00AF048B" w:rsidP="00AF048B">
      <w:pPr>
        <w:rPr>
          <w:lang w:val="de-DE"/>
        </w:rPr>
      </w:pPr>
      <w:r>
        <w:rPr>
          <w:lang w:val="de-DE"/>
        </w:rPr>
        <w:t>Der Text unter den Bildern ist verschoben wegen den verschiedenen Titellängen. Der Beschreibungstext sollte in einer Linie angezeigt werden (Text der kürzeren Titel nach unten schieben).</w:t>
      </w:r>
    </w:p>
    <w:p w14:paraId="796BFD6B" w14:textId="514DA808" w:rsidR="00AF048B" w:rsidRDefault="00AF048B" w:rsidP="00AF048B">
      <w:pPr>
        <w:pStyle w:val="Heading1"/>
        <w:rPr>
          <w:lang w:val="de-DE"/>
        </w:rPr>
      </w:pPr>
      <w:r>
        <w:rPr>
          <w:lang w:val="de-DE"/>
        </w:rPr>
        <w:t>Zurück zum Shop im Warenkorb funktioniert nicht</w:t>
      </w:r>
    </w:p>
    <w:p w14:paraId="3EE5DE11" w14:textId="274D45E0" w:rsidR="00AF048B" w:rsidRDefault="00AF048B" w:rsidP="00AF048B">
      <w:pPr>
        <w:rPr>
          <w:lang w:val="de-DE"/>
        </w:rPr>
      </w:pPr>
      <w:r>
        <w:rPr>
          <w:lang w:val="de-DE"/>
        </w:rPr>
        <w:t>Wenn man alle Produkte aus dem Warenkorb entfernt und auf den Button "Zurück zum Shop" klickt, wird man nicht zurück zum Shop geführt, sondern zu einer leeren Seite.</w:t>
      </w:r>
    </w:p>
    <w:p w14:paraId="482FCD7F" w14:textId="5F03F281" w:rsidR="00631F04" w:rsidRDefault="00B00063" w:rsidP="00631F04">
      <w:pPr>
        <w:pStyle w:val="Heading1"/>
        <w:rPr>
          <w:lang w:val="de-DE"/>
        </w:rPr>
      </w:pPr>
      <w:r>
        <w:rPr>
          <w:lang w:val="de-DE"/>
        </w:rPr>
        <w:t>Beim Entfernen eines einzelnen Items entsteht ein White screen</w:t>
      </w:r>
    </w:p>
    <w:p w14:paraId="7E9799A6" w14:textId="73746D1F" w:rsidR="00A0152A" w:rsidRDefault="00CD3693" w:rsidP="00CD3693">
      <w:pPr>
        <w:rPr>
          <w:lang w:val="de-DE"/>
        </w:rPr>
      </w:pPr>
      <w:r>
        <w:rPr>
          <w:lang w:val="de-DE"/>
        </w:rPr>
        <w:t>Sollten sich mehrere Artikel im Warenkorb befinden und man entfernt einen der Artikel, so wird der Warenkorb neu geladen und ist weiss.</w:t>
      </w:r>
      <w:r w:rsidR="00A0152A" w:rsidRPr="00A0152A">
        <w:rPr>
          <w:noProof/>
        </w:rPr>
        <w:t xml:space="preserve"> </w:t>
      </w:r>
    </w:p>
    <w:p w14:paraId="494EB785" w14:textId="169E0E99" w:rsidR="00A0152A" w:rsidRDefault="00A0152A" w:rsidP="00A0152A">
      <w:pPr>
        <w:rPr>
          <w:lang w:val="de-DE"/>
        </w:rPr>
      </w:pPr>
      <w:r w:rsidRPr="00A0152A">
        <w:rPr>
          <w:noProof/>
          <w:lang w:val="de-DE"/>
        </w:rPr>
        <w:drawing>
          <wp:anchor distT="0" distB="0" distL="114300" distR="114300" simplePos="0" relativeHeight="251659264" behindDoc="0" locked="0" layoutInCell="1" allowOverlap="1" wp14:anchorId="4E6FB13F" wp14:editId="5F052519">
            <wp:simplePos x="0" y="0"/>
            <wp:positionH relativeFrom="page">
              <wp:align>center</wp:align>
            </wp:positionH>
            <wp:positionV relativeFrom="paragraph">
              <wp:posOffset>168910</wp:posOffset>
            </wp:positionV>
            <wp:extent cx="5486400" cy="41744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174490"/>
                    </a:xfrm>
                    <a:prstGeom prst="rect">
                      <a:avLst/>
                    </a:prstGeom>
                  </pic:spPr>
                </pic:pic>
              </a:graphicData>
            </a:graphic>
            <wp14:sizeRelH relativeFrom="margin">
              <wp14:pctWidth>0</wp14:pctWidth>
            </wp14:sizeRelH>
            <wp14:sizeRelV relativeFrom="margin">
              <wp14:pctHeight>0</wp14:pctHeight>
            </wp14:sizeRelV>
          </wp:anchor>
        </w:drawing>
      </w:r>
    </w:p>
    <w:p w14:paraId="0EBA6ED8" w14:textId="5D1BF200" w:rsidR="00CD3693" w:rsidRDefault="00A0152A" w:rsidP="00A0152A">
      <w:pPr>
        <w:pStyle w:val="Heading1"/>
        <w:rPr>
          <w:lang w:val="de-DE"/>
        </w:rPr>
      </w:pPr>
      <w:r>
        <w:rPr>
          <w:lang w:val="de-DE"/>
        </w:rPr>
        <w:lastRenderedPageBreak/>
        <w:t>Sprache ist irreführend</w:t>
      </w:r>
    </w:p>
    <w:p w14:paraId="141FCD0F" w14:textId="661701CF" w:rsidR="00A0152A" w:rsidRDefault="00A0152A" w:rsidP="00A0152A">
      <w:pPr>
        <w:rPr>
          <w:lang w:val="de-DE"/>
        </w:rPr>
      </w:pPr>
      <w:r>
        <w:rPr>
          <w:lang w:val="de-DE"/>
        </w:rPr>
        <w:t xml:space="preserve">Die Flagge, welche in der Navigation angezeigt wird, sagt aus, dass man die Seite </w:t>
      </w:r>
      <w:r w:rsidR="00BB5364">
        <w:rPr>
          <w:lang w:val="de-DE"/>
        </w:rPr>
        <w:t>auf</w:t>
      </w:r>
      <w:r>
        <w:rPr>
          <w:lang w:val="de-DE"/>
        </w:rPr>
        <w:t xml:space="preserve"> Englisch </w:t>
      </w:r>
      <w:r w:rsidR="00BB5364">
        <w:rPr>
          <w:lang w:val="de-DE"/>
        </w:rPr>
        <w:t>angezeigt wird</w:t>
      </w:r>
      <w:r>
        <w:rPr>
          <w:lang w:val="de-DE"/>
        </w:rPr>
        <w:t xml:space="preserve">. Dies </w:t>
      </w:r>
      <w:r w:rsidR="00BB5364">
        <w:rPr>
          <w:lang w:val="de-DE"/>
        </w:rPr>
        <w:t>ist aber irreführend, da die Flagge zu der anderen Sprache führt  und nicht die aktuelle Sprache anzeigt.</w:t>
      </w:r>
    </w:p>
    <w:p w14:paraId="6B6C309C" w14:textId="04E74DCD" w:rsidR="00BB5364" w:rsidRDefault="00BB5364" w:rsidP="00BB5364">
      <w:pPr>
        <w:pStyle w:val="Heading1"/>
        <w:rPr>
          <w:lang w:val="de-DE"/>
        </w:rPr>
      </w:pPr>
      <w:r>
        <w:rPr>
          <w:lang w:val="de-DE"/>
        </w:rPr>
        <w:t>Verwirrendes Formular bei der Kasse</w:t>
      </w:r>
    </w:p>
    <w:p w14:paraId="38A067A6" w14:textId="026ECECC" w:rsidR="00BB5364" w:rsidRPr="00BB5364" w:rsidRDefault="00BB5364" w:rsidP="00BB5364">
      <w:pPr>
        <w:rPr>
          <w:lang w:val="de-DE"/>
        </w:rPr>
      </w:pPr>
      <w:r>
        <w:rPr>
          <w:lang w:val="de-DE"/>
        </w:rPr>
        <w:t xml:space="preserve">Das Formular beinhaltet zwei Mal das Feld Land, wobei eines der beiden ein optionales Textfeld ist und das andere ein obligatorisches Dropdown ist. </w:t>
      </w:r>
      <w:proofErr w:type="spellStart"/>
      <w:r>
        <w:rPr>
          <w:lang w:val="de-DE"/>
        </w:rPr>
        <w:t>Strasse</w:t>
      </w:r>
      <w:proofErr w:type="spellEnd"/>
      <w:r>
        <w:rPr>
          <w:lang w:val="de-DE"/>
        </w:rPr>
        <w:t xml:space="preserve"> und Hausnummer sind </w:t>
      </w:r>
      <w:proofErr w:type="spellStart"/>
      <w:r>
        <w:rPr>
          <w:lang w:val="de-DE"/>
        </w:rPr>
        <w:t>ind</w:t>
      </w:r>
      <w:proofErr w:type="spellEnd"/>
      <w:r>
        <w:rPr>
          <w:lang w:val="de-DE"/>
        </w:rPr>
        <w:t xml:space="preserve"> 2 separaten Feldern und untereinander anstatt nebeneinander.</w:t>
      </w:r>
    </w:p>
    <w:p w14:paraId="1BAD524B" w14:textId="70001058" w:rsidR="00BB5364" w:rsidRDefault="00BB5364" w:rsidP="00BB5364">
      <w:pPr>
        <w:rPr>
          <w:lang w:val="de-DE"/>
        </w:rPr>
      </w:pPr>
      <w:r>
        <w:rPr>
          <w:lang w:val="de-DE"/>
        </w:rPr>
        <w:t xml:space="preserve"> </w:t>
      </w:r>
      <w:r>
        <w:rPr>
          <w:noProof/>
          <w:lang w:val="de-DE"/>
        </w:rPr>
        <w:drawing>
          <wp:inline distT="0" distB="0" distL="0" distR="0" wp14:anchorId="5039D970" wp14:editId="5BCF30B1">
            <wp:extent cx="5572125" cy="4391025"/>
            <wp:effectExtent l="0" t="0" r="9525" b="9525"/>
            <wp:docPr id="4" name="Picture 4" descr="C:\Users\pette_j7ckdwu\AppData\Local\Microsoft\Windows\INetCache\Content.MSO\9392CC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te_j7ckdwu\AppData\Local\Microsoft\Windows\INetCache\Content.MSO\9392CCB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4391025"/>
                    </a:xfrm>
                    <a:prstGeom prst="rect">
                      <a:avLst/>
                    </a:prstGeom>
                    <a:noFill/>
                    <a:ln>
                      <a:noFill/>
                    </a:ln>
                  </pic:spPr>
                </pic:pic>
              </a:graphicData>
            </a:graphic>
          </wp:inline>
        </w:drawing>
      </w:r>
    </w:p>
    <w:p w14:paraId="4D7FEE91" w14:textId="0390F170" w:rsidR="00BB5364" w:rsidRDefault="00BB5364">
      <w:pPr>
        <w:spacing w:after="0"/>
        <w:ind w:left="879" w:hanging="879"/>
        <w:rPr>
          <w:lang w:val="de-DE"/>
        </w:rPr>
      </w:pPr>
      <w:r>
        <w:rPr>
          <w:lang w:val="de-DE"/>
        </w:rPr>
        <w:br w:type="page"/>
      </w:r>
    </w:p>
    <w:p w14:paraId="6A8B003F" w14:textId="32EC9C4A" w:rsidR="00BB5364" w:rsidRDefault="00BB5364" w:rsidP="00BB5364">
      <w:pPr>
        <w:pStyle w:val="Heading1"/>
        <w:rPr>
          <w:lang w:val="de-DE"/>
        </w:rPr>
      </w:pPr>
      <w:r>
        <w:rPr>
          <w:lang w:val="de-DE"/>
        </w:rPr>
        <w:lastRenderedPageBreak/>
        <w:t>Einzelne Blog besitzen keine optischen Linien</w:t>
      </w:r>
    </w:p>
    <w:p w14:paraId="3A347F80" w14:textId="70BC1821" w:rsidR="00BB5364" w:rsidRPr="00BB5364" w:rsidRDefault="00BB5364" w:rsidP="00BB5364">
      <w:pPr>
        <w:rPr>
          <w:lang w:val="de-DE"/>
        </w:rPr>
      </w:pPr>
      <w:r>
        <w:rPr>
          <w:lang w:val="de-DE"/>
        </w:rPr>
        <w:t>Die Bilder unterhalb der Textblöcke brechen die optische Linie</w:t>
      </w:r>
    </w:p>
    <w:p w14:paraId="3F3A0BCC" w14:textId="7AF68F70" w:rsidR="00BB5364" w:rsidRDefault="00BB5364" w:rsidP="00BB5364">
      <w:pPr>
        <w:rPr>
          <w:lang w:val="de-DE"/>
        </w:rPr>
      </w:pPr>
      <w:r>
        <w:rPr>
          <w:noProof/>
          <w:lang w:val="de-DE"/>
        </w:rPr>
        <w:drawing>
          <wp:inline distT="0" distB="0" distL="0" distR="0" wp14:anchorId="1C32CD43" wp14:editId="55FFFE8A">
            <wp:extent cx="5939790" cy="3244610"/>
            <wp:effectExtent l="0" t="0" r="3810" b="0"/>
            <wp:docPr id="5" name="Picture 5" descr="C:\Users\pette_j7ckdwu\AppData\Local\Microsoft\Windows\INetCache\Content.MSO\4F63F2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te_j7ckdwu\AppData\Local\Microsoft\Windows\INetCache\Content.MSO\4F63F23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244610"/>
                    </a:xfrm>
                    <a:prstGeom prst="rect">
                      <a:avLst/>
                    </a:prstGeom>
                    <a:noFill/>
                    <a:ln>
                      <a:noFill/>
                    </a:ln>
                  </pic:spPr>
                </pic:pic>
              </a:graphicData>
            </a:graphic>
          </wp:inline>
        </w:drawing>
      </w:r>
    </w:p>
    <w:p w14:paraId="5FE9B9CA" w14:textId="72F99D12" w:rsidR="00BB5364" w:rsidRDefault="00BB5364" w:rsidP="00BB5364">
      <w:pPr>
        <w:pStyle w:val="Heading1"/>
        <w:rPr>
          <w:lang w:val="de-DE"/>
        </w:rPr>
      </w:pPr>
      <w:proofErr w:type="spellStart"/>
      <w:r>
        <w:rPr>
          <w:lang w:val="de-DE"/>
        </w:rPr>
        <w:t>Dpd</w:t>
      </w:r>
      <w:proofErr w:type="spellEnd"/>
      <w:r>
        <w:rPr>
          <w:lang w:val="de-DE"/>
        </w:rPr>
        <w:t xml:space="preserve"> Bild im </w:t>
      </w:r>
      <w:proofErr w:type="spellStart"/>
      <w:r>
        <w:rPr>
          <w:lang w:val="de-DE"/>
        </w:rPr>
        <w:t>Footer</w:t>
      </w:r>
      <w:proofErr w:type="spellEnd"/>
      <w:r>
        <w:rPr>
          <w:lang w:val="de-DE"/>
        </w:rPr>
        <w:t xml:space="preserve"> passt nicht zum Design der Website</w:t>
      </w:r>
    </w:p>
    <w:p w14:paraId="6D0BC243" w14:textId="2176D519" w:rsidR="00040F3C" w:rsidRDefault="00BB5364" w:rsidP="00BB5364">
      <w:pPr>
        <w:rPr>
          <w:lang w:val="de-DE"/>
        </w:rPr>
      </w:pPr>
      <w:r w:rsidRPr="00BB5364">
        <w:rPr>
          <w:lang w:val="de-DE"/>
        </w:rPr>
        <w:drawing>
          <wp:anchor distT="0" distB="0" distL="114300" distR="114300" simplePos="0" relativeHeight="251661312" behindDoc="0" locked="0" layoutInCell="1" allowOverlap="1" wp14:anchorId="5797349E" wp14:editId="6E53348E">
            <wp:simplePos x="0" y="0"/>
            <wp:positionH relativeFrom="margin">
              <wp:align>right</wp:align>
            </wp:positionH>
            <wp:positionV relativeFrom="paragraph">
              <wp:posOffset>101600</wp:posOffset>
            </wp:positionV>
            <wp:extent cx="2867025" cy="25400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025" cy="2540000"/>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Warum wird der Lieferant im </w:t>
      </w:r>
      <w:proofErr w:type="spellStart"/>
      <w:r>
        <w:rPr>
          <w:lang w:val="de-DE"/>
        </w:rPr>
        <w:t>Footer</w:t>
      </w:r>
      <w:proofErr w:type="spellEnd"/>
      <w:r>
        <w:rPr>
          <w:lang w:val="de-DE"/>
        </w:rPr>
        <w:t xml:space="preserve"> angezeigt? Das Design mit dem </w:t>
      </w:r>
      <w:proofErr w:type="spellStart"/>
      <w:r>
        <w:rPr>
          <w:lang w:val="de-DE"/>
        </w:rPr>
        <w:t>weissen</w:t>
      </w:r>
      <w:proofErr w:type="spellEnd"/>
      <w:r>
        <w:rPr>
          <w:lang w:val="de-DE"/>
        </w:rPr>
        <w:t xml:space="preserve"> Hintergrund passt nicht zum dunklen Hintergrund des </w:t>
      </w:r>
      <w:proofErr w:type="spellStart"/>
      <w:r>
        <w:rPr>
          <w:lang w:val="de-DE"/>
        </w:rPr>
        <w:t>Footers</w:t>
      </w:r>
      <w:proofErr w:type="spellEnd"/>
      <w:r>
        <w:rPr>
          <w:lang w:val="de-DE"/>
        </w:rPr>
        <w:t>.</w:t>
      </w:r>
    </w:p>
    <w:p w14:paraId="6EE59F2F" w14:textId="77777777" w:rsidR="00040F3C" w:rsidRPr="00040F3C" w:rsidRDefault="00040F3C" w:rsidP="00040F3C">
      <w:pPr>
        <w:rPr>
          <w:lang w:val="de-DE"/>
        </w:rPr>
      </w:pPr>
    </w:p>
    <w:p w14:paraId="25636378" w14:textId="77777777" w:rsidR="00040F3C" w:rsidRPr="00040F3C" w:rsidRDefault="00040F3C" w:rsidP="00040F3C">
      <w:pPr>
        <w:rPr>
          <w:lang w:val="de-DE"/>
        </w:rPr>
      </w:pPr>
    </w:p>
    <w:p w14:paraId="1EAD2B6A" w14:textId="77777777" w:rsidR="00040F3C" w:rsidRPr="00040F3C" w:rsidRDefault="00040F3C" w:rsidP="00040F3C">
      <w:pPr>
        <w:rPr>
          <w:lang w:val="de-DE"/>
        </w:rPr>
      </w:pPr>
    </w:p>
    <w:p w14:paraId="3ACF4686" w14:textId="77777777" w:rsidR="00040F3C" w:rsidRPr="00040F3C" w:rsidRDefault="00040F3C" w:rsidP="00040F3C">
      <w:pPr>
        <w:rPr>
          <w:lang w:val="de-DE"/>
        </w:rPr>
      </w:pPr>
    </w:p>
    <w:p w14:paraId="462AB3BF" w14:textId="77777777" w:rsidR="00040F3C" w:rsidRPr="00040F3C" w:rsidRDefault="00040F3C" w:rsidP="00040F3C">
      <w:pPr>
        <w:rPr>
          <w:lang w:val="de-DE"/>
        </w:rPr>
      </w:pPr>
    </w:p>
    <w:p w14:paraId="4E482608" w14:textId="77777777" w:rsidR="00040F3C" w:rsidRPr="00040F3C" w:rsidRDefault="00040F3C" w:rsidP="00040F3C">
      <w:pPr>
        <w:rPr>
          <w:lang w:val="de-DE"/>
        </w:rPr>
      </w:pPr>
    </w:p>
    <w:p w14:paraId="1A8E99C0" w14:textId="77777777" w:rsidR="00040F3C" w:rsidRPr="00040F3C" w:rsidRDefault="00040F3C" w:rsidP="00040F3C">
      <w:pPr>
        <w:rPr>
          <w:lang w:val="de-DE"/>
        </w:rPr>
      </w:pPr>
    </w:p>
    <w:p w14:paraId="6A7D47ED" w14:textId="77777777" w:rsidR="00040F3C" w:rsidRPr="00040F3C" w:rsidRDefault="00040F3C" w:rsidP="00040F3C">
      <w:pPr>
        <w:rPr>
          <w:lang w:val="de-DE"/>
        </w:rPr>
      </w:pPr>
    </w:p>
    <w:p w14:paraId="4C5EB289" w14:textId="77EC81DF" w:rsidR="00BB5364" w:rsidRDefault="00BB5364" w:rsidP="00040F3C">
      <w:pPr>
        <w:pStyle w:val="Heading1"/>
        <w:numPr>
          <w:ilvl w:val="0"/>
          <w:numId w:val="0"/>
        </w:numPr>
        <w:rPr>
          <w:rFonts w:eastAsiaTheme="minorEastAsia" w:cstheme="minorBidi"/>
          <w:b w:val="0"/>
          <w:bCs w:val="0"/>
          <w:sz w:val="22"/>
          <w:szCs w:val="22"/>
          <w:lang w:val="de-DE"/>
        </w:rPr>
      </w:pPr>
    </w:p>
    <w:p w14:paraId="473F52A1" w14:textId="6351C5D3" w:rsidR="00040F3C" w:rsidRDefault="00040F3C">
      <w:pPr>
        <w:spacing w:after="0"/>
        <w:ind w:left="879" w:hanging="879"/>
        <w:rPr>
          <w:lang w:val="de-DE"/>
        </w:rPr>
      </w:pPr>
      <w:r>
        <w:rPr>
          <w:lang w:val="de-DE"/>
        </w:rPr>
        <w:br w:type="page"/>
      </w:r>
    </w:p>
    <w:p w14:paraId="531F199A" w14:textId="26B4E995" w:rsidR="00040F3C" w:rsidRDefault="00040F3C" w:rsidP="00040F3C">
      <w:pPr>
        <w:pStyle w:val="Heading1"/>
        <w:rPr>
          <w:lang w:val="de-DE"/>
        </w:rPr>
      </w:pPr>
      <w:r>
        <w:rPr>
          <w:lang w:val="de-DE"/>
        </w:rPr>
        <w:lastRenderedPageBreak/>
        <w:t>Fehlermeldung bei der Bestellungszusammenfassung</w:t>
      </w:r>
    </w:p>
    <w:p w14:paraId="0571B17B" w14:textId="55C6A4C7" w:rsidR="00040F3C" w:rsidRPr="00040F3C" w:rsidRDefault="00040F3C" w:rsidP="00040F3C">
      <w:pPr>
        <w:rPr>
          <w:lang w:val="de-DE"/>
        </w:rPr>
      </w:pPr>
      <w:r>
        <w:rPr>
          <w:lang w:val="de-DE"/>
        </w:rPr>
        <w:t xml:space="preserve">Unter dem Titel wird ein </w:t>
      </w:r>
      <w:proofErr w:type="spellStart"/>
      <w:r>
        <w:rPr>
          <w:lang w:val="de-DE"/>
        </w:rPr>
        <w:t>Warning</w:t>
      </w:r>
      <w:proofErr w:type="spellEnd"/>
      <w:r>
        <w:rPr>
          <w:lang w:val="de-DE"/>
        </w:rPr>
        <w:t xml:space="preserve"> angezeigt, welche</w:t>
      </w:r>
      <w:r w:rsidR="00F849BA">
        <w:rPr>
          <w:lang w:val="de-DE"/>
        </w:rPr>
        <w:t xml:space="preserve"> nichts aussagend für den Durchschnittsbenutzer ist.</w:t>
      </w:r>
    </w:p>
    <w:p w14:paraId="7E50592C" w14:textId="38A3C27C" w:rsidR="00F849BA" w:rsidRDefault="00040F3C" w:rsidP="00040F3C">
      <w:pPr>
        <w:rPr>
          <w:lang w:val="de-DE"/>
        </w:rPr>
      </w:pPr>
      <w:r>
        <w:rPr>
          <w:noProof/>
          <w:lang w:val="de-DE"/>
        </w:rPr>
        <w:drawing>
          <wp:inline distT="0" distB="0" distL="0" distR="0" wp14:anchorId="59D222AE" wp14:editId="400BFB4F">
            <wp:extent cx="5939790" cy="2910497"/>
            <wp:effectExtent l="0" t="0" r="3810" b="4445"/>
            <wp:docPr id="7" name="Picture 7" descr="C:\Users\pette_j7ckdwu\AppData\Local\Microsoft\Windows\INetCache\Content.MSO\D1F35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te_j7ckdwu\AppData\Local\Microsoft\Windows\INetCache\Content.MSO\D1F351C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0497"/>
                    </a:xfrm>
                    <a:prstGeom prst="rect">
                      <a:avLst/>
                    </a:prstGeom>
                    <a:noFill/>
                    <a:ln>
                      <a:noFill/>
                    </a:ln>
                  </pic:spPr>
                </pic:pic>
              </a:graphicData>
            </a:graphic>
          </wp:inline>
        </w:drawing>
      </w:r>
    </w:p>
    <w:p w14:paraId="7D68EBF4" w14:textId="0C96AD0C" w:rsidR="00F849BA" w:rsidRDefault="00F849BA" w:rsidP="00F849BA">
      <w:pPr>
        <w:rPr>
          <w:lang w:val="de-DE"/>
        </w:rPr>
      </w:pPr>
    </w:p>
    <w:p w14:paraId="0B794A87" w14:textId="5E51BC55" w:rsidR="00040F3C" w:rsidRDefault="00F849BA" w:rsidP="00F849BA">
      <w:pPr>
        <w:pStyle w:val="Heading1"/>
        <w:rPr>
          <w:lang w:val="de-DE"/>
        </w:rPr>
      </w:pPr>
      <w:r>
        <w:rPr>
          <w:lang w:val="de-DE"/>
        </w:rPr>
        <w:t>Fitness Blog Darstellung ist unpassend</w:t>
      </w:r>
    </w:p>
    <w:p w14:paraId="00B30411" w14:textId="2B0F94CC" w:rsidR="00F849BA" w:rsidRDefault="00F849BA" w:rsidP="00F849BA">
      <w:pPr>
        <w:rPr>
          <w:lang w:val="de-DE"/>
        </w:rPr>
      </w:pPr>
      <w:r>
        <w:rPr>
          <w:lang w:val="de-DE"/>
        </w:rPr>
        <w:t>Beim runterscrollen sind alle Personen aufgestapelt und deshalb ist die Seite sehr lang, welches zum vielen Scrollen führt. Die rechte Seite des Blogs ist wiederum leer.</w:t>
      </w:r>
    </w:p>
    <w:p w14:paraId="0FCC0D1C" w14:textId="7EBBC387" w:rsidR="00F849BA" w:rsidRDefault="00F849BA" w:rsidP="00F849BA">
      <w:pPr>
        <w:rPr>
          <w:lang w:val="de-DE"/>
        </w:rPr>
      </w:pPr>
      <w:r>
        <w:rPr>
          <w:noProof/>
          <w:lang w:val="de-DE"/>
        </w:rPr>
        <w:drawing>
          <wp:inline distT="0" distB="0" distL="0" distR="0" wp14:anchorId="7DA78C41" wp14:editId="5D9D831C">
            <wp:extent cx="5939790" cy="3348557"/>
            <wp:effectExtent l="0" t="0" r="3810" b="4445"/>
            <wp:docPr id="8" name="Picture 8" descr="C:\Users\pette_j7ckdwu\AppData\Local\Microsoft\Windows\INetCache\Content.MSO\4453B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te_j7ckdwu\AppData\Local\Microsoft\Windows\INetCache\Content.MSO\4453BA7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348557"/>
                    </a:xfrm>
                    <a:prstGeom prst="rect">
                      <a:avLst/>
                    </a:prstGeom>
                    <a:noFill/>
                    <a:ln>
                      <a:noFill/>
                    </a:ln>
                  </pic:spPr>
                </pic:pic>
              </a:graphicData>
            </a:graphic>
          </wp:inline>
        </w:drawing>
      </w:r>
    </w:p>
    <w:p w14:paraId="044903A3" w14:textId="492F8EA3" w:rsidR="00F849BA" w:rsidRDefault="00F849BA" w:rsidP="00F849BA">
      <w:pPr>
        <w:rPr>
          <w:lang w:val="de-DE"/>
        </w:rPr>
      </w:pPr>
    </w:p>
    <w:p w14:paraId="407FEDB0" w14:textId="47CF1833" w:rsidR="00F849BA" w:rsidRDefault="00F849BA" w:rsidP="00F849BA">
      <w:pPr>
        <w:pStyle w:val="Heading1"/>
        <w:rPr>
          <w:lang w:val="de-DE"/>
        </w:rPr>
      </w:pPr>
      <w:r>
        <w:rPr>
          <w:lang w:val="de-DE"/>
        </w:rPr>
        <w:lastRenderedPageBreak/>
        <w:t>Wenn die Anzahl des Artikels auf 0 gesetzt wird, wird er nicht gelöscht</w:t>
      </w:r>
    </w:p>
    <w:p w14:paraId="6EE02A3A" w14:textId="37AA2758" w:rsidR="00F849BA" w:rsidRDefault="00F849BA" w:rsidP="00F849BA">
      <w:pPr>
        <w:rPr>
          <w:lang w:val="de-DE"/>
        </w:rPr>
      </w:pPr>
      <w:r>
        <w:rPr>
          <w:lang w:val="de-DE"/>
        </w:rPr>
        <w:t>Wenn sich ein Artikel im Warenkorb befindet und die Anzahl von diesem auf 0 gesetzt wird, wird der Artikel nicht gelöscht, sondern befindet sich immer noch im Warenkorb und wird behandelt, als ob man die Anzahl 1 ausgewählt hat.</w:t>
      </w:r>
    </w:p>
    <w:p w14:paraId="15B426A6" w14:textId="64B43CDF" w:rsidR="00F849BA" w:rsidRDefault="00F849BA" w:rsidP="00F849BA">
      <w:pPr>
        <w:rPr>
          <w:lang w:val="de-DE"/>
        </w:rPr>
      </w:pPr>
      <w:r>
        <w:rPr>
          <w:noProof/>
          <w:lang w:val="de-DE"/>
        </w:rPr>
        <w:drawing>
          <wp:inline distT="0" distB="0" distL="0" distR="0" wp14:anchorId="17F0D231" wp14:editId="2BD35017">
            <wp:extent cx="5939790" cy="1432974"/>
            <wp:effectExtent l="0" t="0" r="3810" b="0"/>
            <wp:docPr id="9" name="Picture 9" descr="C:\Users\pette_j7ckdwu\AppData\Local\Microsoft\Windows\INetCache\Content.MSO\AD6A42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te_j7ckdwu\AppData\Local\Microsoft\Windows\INetCache\Content.MSO\AD6A429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432974"/>
                    </a:xfrm>
                    <a:prstGeom prst="rect">
                      <a:avLst/>
                    </a:prstGeom>
                    <a:noFill/>
                    <a:ln>
                      <a:noFill/>
                    </a:ln>
                  </pic:spPr>
                </pic:pic>
              </a:graphicData>
            </a:graphic>
          </wp:inline>
        </w:drawing>
      </w:r>
    </w:p>
    <w:p w14:paraId="719031E4" w14:textId="3C0E70C3" w:rsidR="00F849BA" w:rsidRDefault="00F849BA" w:rsidP="00F849BA">
      <w:pPr>
        <w:pStyle w:val="Heading1"/>
      </w:pPr>
      <w:r w:rsidRPr="00F849BA">
        <w:t xml:space="preserve">Der "Load </w:t>
      </w:r>
      <w:proofErr w:type="spellStart"/>
      <w:r w:rsidRPr="00F849BA">
        <w:t>more</w:t>
      </w:r>
      <w:proofErr w:type="spellEnd"/>
      <w:r w:rsidRPr="00F849BA">
        <w:t>…" Button lädt Bilder ins unen</w:t>
      </w:r>
      <w:r>
        <w:t>dliche und Bilder können nicht wieder entfernt werden.</w:t>
      </w:r>
    </w:p>
    <w:p w14:paraId="1108C993" w14:textId="53FB996D" w:rsidR="00F849BA" w:rsidRPr="00F849BA" w:rsidRDefault="00F849BA" w:rsidP="00F849BA">
      <w:r>
        <w:t>Bilder sollten wieder eingeklappt werden können.</w:t>
      </w:r>
      <w:bookmarkStart w:id="0" w:name="_GoBack"/>
      <w:bookmarkEnd w:id="0"/>
    </w:p>
    <w:p w14:paraId="74B73988" w14:textId="7E0BABAF" w:rsidR="00F849BA" w:rsidRPr="00F849BA" w:rsidRDefault="00F849BA" w:rsidP="00F849BA">
      <w:r w:rsidRPr="00F849BA">
        <w:drawing>
          <wp:anchor distT="0" distB="0" distL="114300" distR="114300" simplePos="0" relativeHeight="251663360" behindDoc="0" locked="0" layoutInCell="1" allowOverlap="1" wp14:anchorId="20C65C73" wp14:editId="74D575A0">
            <wp:simplePos x="0" y="0"/>
            <wp:positionH relativeFrom="column">
              <wp:posOffset>0</wp:posOffset>
            </wp:positionH>
            <wp:positionV relativeFrom="paragraph">
              <wp:posOffset>237490</wp:posOffset>
            </wp:positionV>
            <wp:extent cx="5939790" cy="394462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944620"/>
                    </a:xfrm>
                    <a:prstGeom prst="rect">
                      <a:avLst/>
                    </a:prstGeom>
                  </pic:spPr>
                </pic:pic>
              </a:graphicData>
            </a:graphic>
          </wp:anchor>
        </w:drawing>
      </w:r>
    </w:p>
    <w:sectPr w:rsidR="00F849BA" w:rsidRPr="00F849BA" w:rsidSect="005D5EBE">
      <w:headerReference w:type="default" r:id="rId19"/>
      <w:footerReference w:type="default" r:id="rId20"/>
      <w:pgSz w:w="11906" w:h="16838" w:code="9"/>
      <w:pgMar w:top="2268" w:right="1134" w:bottom="1134" w:left="1418" w:header="28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0890A" w14:textId="77777777" w:rsidR="00AF048B" w:rsidRDefault="00AF048B" w:rsidP="00E4787B">
      <w:pPr>
        <w:spacing w:after="0"/>
      </w:pPr>
      <w:r>
        <w:separator/>
      </w:r>
    </w:p>
  </w:endnote>
  <w:endnote w:type="continuationSeparator" w:id="0">
    <w:p w14:paraId="1607AE62" w14:textId="77777777" w:rsidR="00AF048B" w:rsidRDefault="00AF048B"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971EC" w14:textId="77777777" w:rsidR="00C00BEE" w:rsidRPr="005D5EBE" w:rsidRDefault="005D5EBE" w:rsidP="0040400F">
    <w:pPr>
      <w:pStyle w:val="Footer"/>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61312" behindDoc="0" locked="0" layoutInCell="1" allowOverlap="1" wp14:anchorId="5D9546C2" wp14:editId="42C86A81">
          <wp:simplePos x="0" y="0"/>
          <wp:positionH relativeFrom="margin">
            <wp:align>left</wp:align>
          </wp:positionH>
          <wp:positionV relativeFrom="paragraph">
            <wp:posOffset>-153040</wp:posOffset>
          </wp:positionV>
          <wp:extent cx="1337945" cy="2921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r w:rsidRPr="005D5EBE">
      <w:rPr>
        <w:color w:val="808080"/>
        <w:sz w:val="18"/>
        <w:szCs w:val="18"/>
        <w:lang w:val="en-US"/>
      </w:rPr>
      <w:t xml:space="preserve">Seite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sidRPr="005D5EBE">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sidRPr="005D5EBE">
      <w:rPr>
        <w:b/>
        <w:bCs/>
        <w:color w:val="808080"/>
        <w:sz w:val="18"/>
        <w:szCs w:val="18"/>
        <w:lang w:val="en-US"/>
      </w:rPr>
      <w:t>2</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078BC" w14:textId="77777777" w:rsidR="00AF048B" w:rsidRDefault="00AF048B" w:rsidP="00E4787B">
      <w:pPr>
        <w:spacing w:after="0"/>
      </w:pPr>
      <w:r>
        <w:separator/>
      </w:r>
    </w:p>
  </w:footnote>
  <w:footnote w:type="continuationSeparator" w:id="0">
    <w:p w14:paraId="7A8ED4D5" w14:textId="77777777" w:rsidR="00AF048B" w:rsidRDefault="00AF048B"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CD5F5" w14:textId="77777777" w:rsidR="00C00BEE" w:rsidRPr="00BC384F" w:rsidRDefault="005D5EBE" w:rsidP="00407D6D">
    <w:pPr>
      <w:pStyle w:val="Header"/>
      <w:tabs>
        <w:tab w:val="clear" w:pos="4536"/>
        <w:tab w:val="clear" w:pos="9072"/>
        <w:tab w:val="left" w:pos="7200"/>
      </w:tabs>
      <w:spacing w:before="480" w:after="360"/>
      <w:rPr>
        <w:rFonts w:cs="Arial"/>
        <w:b/>
      </w:rPr>
    </w:pPr>
    <w:r>
      <w:rPr>
        <w:noProof/>
      </w:rPr>
      <w:drawing>
        <wp:anchor distT="0" distB="0" distL="114300" distR="114300" simplePos="0" relativeHeight="251658240" behindDoc="0" locked="0" layoutInCell="1" allowOverlap="1" wp14:anchorId="3CAE362C" wp14:editId="0260FB4C">
          <wp:simplePos x="0" y="0"/>
          <wp:positionH relativeFrom="margin">
            <wp:align>right</wp:align>
          </wp:positionH>
          <wp:positionV relativeFrom="paragraph">
            <wp:posOffset>314960</wp:posOffset>
          </wp:positionV>
          <wp:extent cx="1897380" cy="401884"/>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F048B">
          <w:rPr>
            <w:rFonts w:cs="Arial"/>
            <w:b/>
          </w:rPr>
          <w:t>Berwork</w:t>
        </w:r>
        <w:proofErr w:type="spellEnd"/>
        <w:r w:rsidR="00AF048B">
          <w:rPr>
            <w:rFonts w:cs="Arial"/>
            <w:b/>
          </w:rPr>
          <w:t xml:space="preserve"> Überarbeitung</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EndPr/>
    <w:sdtContent>
      <w:p w14:paraId="4E88F703" w14:textId="77777777" w:rsidR="00C00BEE" w:rsidRPr="00BC384F" w:rsidRDefault="00AF048B" w:rsidP="00E2301D">
        <w:pPr>
          <w:pStyle w:val="Header"/>
          <w:pBdr>
            <w:bottom w:val="single" w:sz="4" w:space="0" w:color="000000" w:themeColor="text1"/>
          </w:pBdr>
          <w:tabs>
            <w:tab w:val="clear" w:pos="4536"/>
            <w:tab w:val="clear" w:pos="9072"/>
            <w:tab w:val="center" w:pos="4678"/>
            <w:tab w:val="right" w:pos="9356"/>
          </w:tabs>
          <w:spacing w:line="360" w:lineRule="auto"/>
          <w:rPr>
            <w:rFonts w:cs="Arial"/>
            <w:b/>
            <w:sz w:val="20"/>
            <w:szCs w:val="20"/>
          </w:rPr>
        </w:pPr>
        <w:r>
          <w:rPr>
            <w:rFonts w:cs="Arial"/>
            <w:b/>
            <w:sz w:val="20"/>
            <w:szCs w:val="20"/>
          </w:rPr>
          <w:t>Website Überarbeitung</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1A8C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500B2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2EA36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1E2564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5CA60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92F8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96F1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ECB8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BA00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8F488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321E87"/>
    <w:multiLevelType w:val="multilevel"/>
    <w:tmpl w:val="08070025"/>
    <w:lvl w:ilvl="0">
      <w:start w:val="1"/>
      <w:numFmt w:val="decimal"/>
      <w:pStyle w:val="Heading1"/>
      <w:lvlText w:val="%1"/>
      <w:lvlJc w:val="left"/>
      <w:pPr>
        <w:ind w:left="355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0"/>
  </w:num>
  <w:num w:numId="2">
    <w:abstractNumId w:val="12"/>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1701"/>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48B"/>
    <w:rsid w:val="000213A2"/>
    <w:rsid w:val="00033FAF"/>
    <w:rsid w:val="000407A4"/>
    <w:rsid w:val="00040F3C"/>
    <w:rsid w:val="000728D1"/>
    <w:rsid w:val="00081F7A"/>
    <w:rsid w:val="00090F35"/>
    <w:rsid w:val="00096678"/>
    <w:rsid w:val="000D6BCB"/>
    <w:rsid w:val="000E196E"/>
    <w:rsid w:val="000F0B65"/>
    <w:rsid w:val="0010426F"/>
    <w:rsid w:val="00166CFD"/>
    <w:rsid w:val="0018154E"/>
    <w:rsid w:val="001877A0"/>
    <w:rsid w:val="001A5FAB"/>
    <w:rsid w:val="001C043D"/>
    <w:rsid w:val="001C3B26"/>
    <w:rsid w:val="001D3D16"/>
    <w:rsid w:val="001F081A"/>
    <w:rsid w:val="00204637"/>
    <w:rsid w:val="00222399"/>
    <w:rsid w:val="00223E9C"/>
    <w:rsid w:val="002B190E"/>
    <w:rsid w:val="002F6941"/>
    <w:rsid w:val="00304BD2"/>
    <w:rsid w:val="003072A6"/>
    <w:rsid w:val="00324C01"/>
    <w:rsid w:val="003260D0"/>
    <w:rsid w:val="003454F0"/>
    <w:rsid w:val="0034753F"/>
    <w:rsid w:val="00370A48"/>
    <w:rsid w:val="0037662F"/>
    <w:rsid w:val="00397D83"/>
    <w:rsid w:val="003A14B0"/>
    <w:rsid w:val="003E13AB"/>
    <w:rsid w:val="0040400F"/>
    <w:rsid w:val="00407D6D"/>
    <w:rsid w:val="00416F49"/>
    <w:rsid w:val="00431D06"/>
    <w:rsid w:val="00433EE1"/>
    <w:rsid w:val="004708A0"/>
    <w:rsid w:val="00485C08"/>
    <w:rsid w:val="004A1322"/>
    <w:rsid w:val="004A7BF4"/>
    <w:rsid w:val="004C3B53"/>
    <w:rsid w:val="004C3B62"/>
    <w:rsid w:val="004C41F2"/>
    <w:rsid w:val="004C58EE"/>
    <w:rsid w:val="004D3C43"/>
    <w:rsid w:val="004D787E"/>
    <w:rsid w:val="004F3E5A"/>
    <w:rsid w:val="00505ED9"/>
    <w:rsid w:val="00555786"/>
    <w:rsid w:val="00575A0C"/>
    <w:rsid w:val="0059319D"/>
    <w:rsid w:val="005A0453"/>
    <w:rsid w:val="005A18EF"/>
    <w:rsid w:val="005C7B50"/>
    <w:rsid w:val="005D52CF"/>
    <w:rsid w:val="005D5EBE"/>
    <w:rsid w:val="00606C9D"/>
    <w:rsid w:val="0061560A"/>
    <w:rsid w:val="0063075A"/>
    <w:rsid w:val="00631F04"/>
    <w:rsid w:val="00642388"/>
    <w:rsid w:val="006A765B"/>
    <w:rsid w:val="006C2205"/>
    <w:rsid w:val="006D2F2B"/>
    <w:rsid w:val="006D42A4"/>
    <w:rsid w:val="006D44E7"/>
    <w:rsid w:val="0071769F"/>
    <w:rsid w:val="00751F18"/>
    <w:rsid w:val="00760EA4"/>
    <w:rsid w:val="00783559"/>
    <w:rsid w:val="007863B8"/>
    <w:rsid w:val="007A584A"/>
    <w:rsid w:val="007C0E45"/>
    <w:rsid w:val="007C316D"/>
    <w:rsid w:val="007E5282"/>
    <w:rsid w:val="0081137B"/>
    <w:rsid w:val="00815911"/>
    <w:rsid w:val="00831793"/>
    <w:rsid w:val="00844B09"/>
    <w:rsid w:val="00874747"/>
    <w:rsid w:val="00876EB0"/>
    <w:rsid w:val="008810D0"/>
    <w:rsid w:val="008C3DC3"/>
    <w:rsid w:val="008D1822"/>
    <w:rsid w:val="00912E1B"/>
    <w:rsid w:val="00915B54"/>
    <w:rsid w:val="009310DF"/>
    <w:rsid w:val="00934B6F"/>
    <w:rsid w:val="00941AFE"/>
    <w:rsid w:val="00965311"/>
    <w:rsid w:val="00976D34"/>
    <w:rsid w:val="009811DF"/>
    <w:rsid w:val="00984599"/>
    <w:rsid w:val="009943F4"/>
    <w:rsid w:val="009973E9"/>
    <w:rsid w:val="009B29F2"/>
    <w:rsid w:val="009C0577"/>
    <w:rsid w:val="009C1B4F"/>
    <w:rsid w:val="009C6E21"/>
    <w:rsid w:val="009D01B7"/>
    <w:rsid w:val="009D3A9A"/>
    <w:rsid w:val="009E634C"/>
    <w:rsid w:val="009F07D8"/>
    <w:rsid w:val="009F5041"/>
    <w:rsid w:val="00A013C2"/>
    <w:rsid w:val="00A0152A"/>
    <w:rsid w:val="00A0169D"/>
    <w:rsid w:val="00A06F96"/>
    <w:rsid w:val="00A13C3E"/>
    <w:rsid w:val="00A37966"/>
    <w:rsid w:val="00AA0D7F"/>
    <w:rsid w:val="00AA614F"/>
    <w:rsid w:val="00AA6DDD"/>
    <w:rsid w:val="00AD0B79"/>
    <w:rsid w:val="00AD4D48"/>
    <w:rsid w:val="00AF048B"/>
    <w:rsid w:val="00AF2D2C"/>
    <w:rsid w:val="00B00063"/>
    <w:rsid w:val="00B016E7"/>
    <w:rsid w:val="00B2610E"/>
    <w:rsid w:val="00B30397"/>
    <w:rsid w:val="00B644D2"/>
    <w:rsid w:val="00B65542"/>
    <w:rsid w:val="00B75AB5"/>
    <w:rsid w:val="00B81659"/>
    <w:rsid w:val="00B818F8"/>
    <w:rsid w:val="00BB5364"/>
    <w:rsid w:val="00BC384F"/>
    <w:rsid w:val="00BC45C0"/>
    <w:rsid w:val="00BD6ED9"/>
    <w:rsid w:val="00C00BEE"/>
    <w:rsid w:val="00C76813"/>
    <w:rsid w:val="00C8303A"/>
    <w:rsid w:val="00C8557D"/>
    <w:rsid w:val="00CA2245"/>
    <w:rsid w:val="00CD3693"/>
    <w:rsid w:val="00CD44F0"/>
    <w:rsid w:val="00CE78A4"/>
    <w:rsid w:val="00D040B3"/>
    <w:rsid w:val="00D04B21"/>
    <w:rsid w:val="00D26F5E"/>
    <w:rsid w:val="00D3152D"/>
    <w:rsid w:val="00D368EF"/>
    <w:rsid w:val="00D54115"/>
    <w:rsid w:val="00D76BB5"/>
    <w:rsid w:val="00D85C02"/>
    <w:rsid w:val="00DB2068"/>
    <w:rsid w:val="00DD5A0C"/>
    <w:rsid w:val="00DF3E60"/>
    <w:rsid w:val="00E04241"/>
    <w:rsid w:val="00E06C4A"/>
    <w:rsid w:val="00E16714"/>
    <w:rsid w:val="00E2301D"/>
    <w:rsid w:val="00E247BB"/>
    <w:rsid w:val="00E34490"/>
    <w:rsid w:val="00E42056"/>
    <w:rsid w:val="00E4784D"/>
    <w:rsid w:val="00E4787B"/>
    <w:rsid w:val="00E569A3"/>
    <w:rsid w:val="00E779D6"/>
    <w:rsid w:val="00E80132"/>
    <w:rsid w:val="00E8268A"/>
    <w:rsid w:val="00EC66EB"/>
    <w:rsid w:val="00F05BF5"/>
    <w:rsid w:val="00F124E7"/>
    <w:rsid w:val="00F312FB"/>
    <w:rsid w:val="00F36839"/>
    <w:rsid w:val="00F53354"/>
    <w:rsid w:val="00F71BDF"/>
    <w:rsid w:val="00F73B5A"/>
    <w:rsid w:val="00F8198D"/>
    <w:rsid w:val="00F8472E"/>
    <w:rsid w:val="00F849BA"/>
    <w:rsid w:val="00F960F4"/>
    <w:rsid w:val="00FE4A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61C1427"/>
  <w15:docId w15:val="{800B1471-436E-4297-B985-96C4A08D4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ind w:left="879" w:hanging="87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4C01"/>
    <w:pPr>
      <w:spacing w:after="120"/>
      <w:ind w:left="0" w:firstLine="0"/>
    </w:pPr>
    <w:rPr>
      <w:rFonts w:ascii="Arial" w:hAnsi="Arial"/>
      <w:color w:val="000000" w:themeColor="text1"/>
    </w:rPr>
  </w:style>
  <w:style w:type="paragraph" w:styleId="Heading1">
    <w:name w:val="heading 1"/>
    <w:basedOn w:val="Normal"/>
    <w:next w:val="Normal"/>
    <w:link w:val="Heading1Char"/>
    <w:uiPriority w:val="9"/>
    <w:qFormat/>
    <w:rsid w:val="002F6941"/>
    <w:pPr>
      <w:keepNext/>
      <w:keepLines/>
      <w:numPr>
        <w:numId w:val="1"/>
      </w:numPr>
      <w:spacing w:before="360" w:after="240"/>
      <w:ind w:left="709" w:hanging="709"/>
      <w:jc w:val="left"/>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416F49"/>
    <w:pPr>
      <w:keepNext/>
      <w:keepLines/>
      <w:numPr>
        <w:ilvl w:val="1"/>
        <w:numId w:val="1"/>
      </w:numPr>
      <w:spacing w:before="240" w:after="240"/>
      <w:ind w:left="709" w:hanging="709"/>
      <w:jc w:val="left"/>
      <w:outlineLvl w:val="1"/>
    </w:pPr>
    <w:rPr>
      <w:rFonts w:eastAsiaTheme="majorEastAsia" w:cstheme="majorBidi"/>
      <w:b/>
      <w:bCs/>
      <w:sz w:val="24"/>
      <w:szCs w:val="26"/>
    </w:rPr>
  </w:style>
  <w:style w:type="paragraph" w:styleId="Heading3">
    <w:name w:val="heading 3"/>
    <w:basedOn w:val="Normal"/>
    <w:next w:val="Normal"/>
    <w:link w:val="Heading3Char"/>
    <w:uiPriority w:val="9"/>
    <w:qFormat/>
    <w:rsid w:val="00976D34"/>
    <w:pPr>
      <w:keepNext/>
      <w:keepLines/>
      <w:numPr>
        <w:ilvl w:val="2"/>
        <w:numId w:val="1"/>
      </w:numPr>
      <w:spacing w:before="120"/>
      <w:ind w:left="709" w:hanging="709"/>
      <w:jc w:val="left"/>
      <w:outlineLvl w:val="2"/>
    </w:pPr>
    <w:rPr>
      <w:rFonts w:eastAsiaTheme="majorEastAsia" w:cstheme="majorBidi"/>
      <w:b/>
      <w:bCs/>
    </w:rPr>
  </w:style>
  <w:style w:type="paragraph" w:styleId="Heading4">
    <w:name w:val="heading 4"/>
    <w:basedOn w:val="Normal"/>
    <w:next w:val="Normal"/>
    <w:link w:val="Heading4Char"/>
    <w:uiPriority w:val="9"/>
    <w:qFormat/>
    <w:rsid w:val="00976D34"/>
    <w:pPr>
      <w:keepNext/>
      <w:keepLines/>
      <w:spacing w:before="120"/>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F368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F368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F368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F368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F368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152D"/>
    <w:pPr>
      <w:spacing w:before="120" w:after="240"/>
      <w:jc w:val="left"/>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D3152D"/>
    <w:rPr>
      <w:rFonts w:ascii="Arial" w:eastAsiaTheme="majorEastAsia" w:hAnsi="Arial" w:cstheme="majorBidi"/>
      <w:b/>
      <w:color w:val="000000" w:themeColor="text1"/>
      <w:spacing w:val="5"/>
      <w:kern w:val="28"/>
      <w:sz w:val="32"/>
      <w:szCs w:val="52"/>
    </w:rPr>
  </w:style>
  <w:style w:type="character" w:customStyle="1" w:styleId="Heading1Char">
    <w:name w:val="Heading 1 Char"/>
    <w:basedOn w:val="DefaultParagraphFont"/>
    <w:link w:val="Heading1"/>
    <w:uiPriority w:val="9"/>
    <w:rsid w:val="002F6941"/>
    <w:rPr>
      <w:rFonts w:ascii="Arial" w:eastAsiaTheme="majorEastAsia" w:hAnsi="Arial" w:cstheme="majorBidi"/>
      <w:b/>
      <w:bCs/>
      <w:color w:val="000000" w:themeColor="text1"/>
      <w:sz w:val="28"/>
      <w:szCs w:val="28"/>
    </w:rPr>
  </w:style>
  <w:style w:type="character" w:customStyle="1" w:styleId="Heading2Char">
    <w:name w:val="Heading 2 Char"/>
    <w:basedOn w:val="DefaultParagraphFont"/>
    <w:link w:val="Heading2"/>
    <w:uiPriority w:val="9"/>
    <w:rsid w:val="00324C01"/>
    <w:rPr>
      <w:rFonts w:ascii="Arial" w:eastAsiaTheme="majorEastAsia" w:hAnsi="Arial" w:cstheme="majorBidi"/>
      <w:b/>
      <w:bCs/>
      <w:color w:val="000000" w:themeColor="text1"/>
      <w:sz w:val="24"/>
      <w:szCs w:val="26"/>
    </w:rPr>
  </w:style>
  <w:style w:type="character" w:customStyle="1" w:styleId="Heading3Char">
    <w:name w:val="Heading 3 Char"/>
    <w:basedOn w:val="DefaultParagraphFont"/>
    <w:link w:val="Heading3"/>
    <w:uiPriority w:val="9"/>
    <w:rsid w:val="00324C01"/>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324C01"/>
    <w:rPr>
      <w:rFonts w:ascii="Arial" w:eastAsiaTheme="majorEastAsia" w:hAnsi="Arial" w:cstheme="majorBidi"/>
      <w:b/>
      <w:bCs/>
      <w:iCs/>
      <w:color w:val="000000" w:themeColor="text1"/>
    </w:rPr>
  </w:style>
  <w:style w:type="character" w:customStyle="1" w:styleId="Heading5Char">
    <w:name w:val="Heading 5 Char"/>
    <w:basedOn w:val="DefaultParagraphFont"/>
    <w:link w:val="Heading5"/>
    <w:uiPriority w:val="9"/>
    <w:semiHidden/>
    <w:rsid w:val="003072A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072A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072A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072A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072A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autoRedefine/>
    <w:uiPriority w:val="11"/>
    <w:qFormat/>
    <w:rsid w:val="009310DF"/>
    <w:pPr>
      <w:numPr>
        <w:ilvl w:val="1"/>
      </w:numPr>
      <w:spacing w:before="240" w:after="240"/>
      <w:jc w:val="left"/>
    </w:pPr>
    <w:rPr>
      <w:rFonts w:eastAsiaTheme="majorEastAsia" w:cstheme="majorBidi"/>
      <w:b/>
      <w:iCs/>
      <w:sz w:val="28"/>
      <w:szCs w:val="24"/>
    </w:rPr>
  </w:style>
  <w:style w:type="character" w:customStyle="1" w:styleId="SubtitleChar">
    <w:name w:val="Subtitle Char"/>
    <w:basedOn w:val="DefaultParagraphFont"/>
    <w:link w:val="Subtitle"/>
    <w:uiPriority w:val="11"/>
    <w:rsid w:val="009310DF"/>
    <w:rPr>
      <w:rFonts w:ascii="Arial" w:eastAsiaTheme="majorEastAsia" w:hAnsi="Arial" w:cstheme="majorBidi"/>
      <w:b/>
      <w:iCs/>
      <w:color w:val="000000" w:themeColor="text1"/>
      <w:sz w:val="28"/>
      <w:szCs w:val="24"/>
    </w:rPr>
  </w:style>
  <w:style w:type="paragraph" w:styleId="Header">
    <w:name w:val="header"/>
    <w:basedOn w:val="Normal"/>
    <w:link w:val="HeaderChar"/>
    <w:uiPriority w:val="99"/>
    <w:unhideWhenUsed/>
    <w:rsid w:val="00E4787B"/>
    <w:pPr>
      <w:tabs>
        <w:tab w:val="center" w:pos="4536"/>
        <w:tab w:val="right" w:pos="9072"/>
      </w:tabs>
      <w:spacing w:after="0"/>
    </w:pPr>
  </w:style>
  <w:style w:type="character" w:customStyle="1" w:styleId="HeaderChar">
    <w:name w:val="Header Char"/>
    <w:basedOn w:val="DefaultParagraphFont"/>
    <w:link w:val="Header"/>
    <w:uiPriority w:val="99"/>
    <w:rsid w:val="00E4787B"/>
    <w:rPr>
      <w:rFonts w:ascii="Arial" w:hAnsi="Arial"/>
    </w:rPr>
  </w:style>
  <w:style w:type="paragraph" w:styleId="Footer">
    <w:name w:val="footer"/>
    <w:basedOn w:val="Normal"/>
    <w:link w:val="FooterChar"/>
    <w:uiPriority w:val="99"/>
    <w:unhideWhenUsed/>
    <w:rsid w:val="00E4787B"/>
    <w:pPr>
      <w:tabs>
        <w:tab w:val="center" w:pos="4536"/>
        <w:tab w:val="right" w:pos="9072"/>
      </w:tabs>
      <w:spacing w:after="0"/>
    </w:pPr>
  </w:style>
  <w:style w:type="character" w:customStyle="1" w:styleId="FooterChar">
    <w:name w:val="Footer Char"/>
    <w:basedOn w:val="DefaultParagraphFont"/>
    <w:link w:val="Footer"/>
    <w:uiPriority w:val="99"/>
    <w:rsid w:val="00E4787B"/>
    <w:rPr>
      <w:rFonts w:ascii="Arial" w:hAnsi="Arial"/>
    </w:rPr>
  </w:style>
  <w:style w:type="paragraph" w:styleId="BalloonText">
    <w:name w:val="Balloon Text"/>
    <w:basedOn w:val="Normal"/>
    <w:link w:val="BalloonTextChar"/>
    <w:uiPriority w:val="99"/>
    <w:semiHidden/>
    <w:unhideWhenUsed/>
    <w:rsid w:val="00F960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0F4"/>
    <w:rPr>
      <w:rFonts w:ascii="Tahoma" w:hAnsi="Tahoma" w:cs="Tahoma"/>
      <w:sz w:val="16"/>
      <w:szCs w:val="16"/>
    </w:rPr>
  </w:style>
  <w:style w:type="table" w:styleId="TableGrid">
    <w:name w:val="Table Grid"/>
    <w:basedOn w:val="TableNormal"/>
    <w:uiPriority w:val="59"/>
    <w:rsid w:val="00D368EF"/>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TOC1">
    <w:name w:val="toc 1"/>
    <w:basedOn w:val="Normal"/>
    <w:next w:val="Normal"/>
    <w:autoRedefine/>
    <w:uiPriority w:val="39"/>
    <w:unhideWhenUsed/>
    <w:rsid w:val="009310DF"/>
    <w:pPr>
      <w:tabs>
        <w:tab w:val="left" w:pos="709"/>
        <w:tab w:val="right" w:leader="dot" w:pos="9344"/>
      </w:tabs>
      <w:spacing w:before="120" w:after="0"/>
    </w:pPr>
    <w:rPr>
      <w:sz w:val="28"/>
    </w:rPr>
  </w:style>
  <w:style w:type="character" w:styleId="Hyperlink">
    <w:name w:val="Hyperlink"/>
    <w:basedOn w:val="DefaultParagraphFont"/>
    <w:uiPriority w:val="99"/>
    <w:unhideWhenUsed/>
    <w:rsid w:val="00E2301D"/>
    <w:rPr>
      <w:color w:val="0000FF" w:themeColor="hyperlink"/>
      <w:u w:val="single"/>
    </w:rPr>
  </w:style>
  <w:style w:type="paragraph" w:styleId="Caption">
    <w:name w:val="caption"/>
    <w:basedOn w:val="Normal"/>
    <w:next w:val="Normal"/>
    <w:link w:val="CaptionChar"/>
    <w:uiPriority w:val="35"/>
    <w:qFormat/>
    <w:rsid w:val="004A1322"/>
    <w:pPr>
      <w:spacing w:before="120" w:after="0"/>
    </w:pPr>
    <w:rPr>
      <w:b/>
      <w:bCs/>
      <w:sz w:val="16"/>
      <w:szCs w:val="18"/>
    </w:rPr>
  </w:style>
  <w:style w:type="paragraph" w:styleId="TableofFigures">
    <w:name w:val="table of figures"/>
    <w:basedOn w:val="Normal"/>
    <w:next w:val="Normal"/>
    <w:uiPriority w:val="99"/>
    <w:unhideWhenUsed/>
    <w:rsid w:val="00AA0D7F"/>
    <w:pPr>
      <w:spacing w:after="0"/>
    </w:pPr>
  </w:style>
  <w:style w:type="paragraph" w:styleId="NoSpacing">
    <w:name w:val="No Spacing"/>
    <w:uiPriority w:val="1"/>
    <w:semiHidden/>
    <w:qFormat/>
    <w:rsid w:val="00AF2D2C"/>
    <w:pPr>
      <w:ind w:left="709" w:hanging="709"/>
    </w:pPr>
    <w:rPr>
      <w:rFonts w:ascii="Arial" w:hAnsi="Arial"/>
      <w:color w:val="000000" w:themeColor="text1"/>
    </w:rPr>
  </w:style>
  <w:style w:type="character" w:styleId="FollowedHyperlink">
    <w:name w:val="FollowedHyperlink"/>
    <w:basedOn w:val="DefaultParagraphFont"/>
    <w:uiPriority w:val="99"/>
    <w:semiHidden/>
    <w:unhideWhenUsed/>
    <w:rsid w:val="00AF2D2C"/>
    <w:rPr>
      <w:color w:val="800080" w:themeColor="followedHyperlink"/>
      <w:u w:val="single"/>
    </w:rPr>
  </w:style>
  <w:style w:type="character" w:styleId="PlaceholderText">
    <w:name w:val="Placeholder Text"/>
    <w:basedOn w:val="DefaultParagraphFont"/>
    <w:uiPriority w:val="99"/>
    <w:semiHidden/>
    <w:rsid w:val="00A37966"/>
    <w:rPr>
      <w:color w:val="808080"/>
    </w:rPr>
  </w:style>
  <w:style w:type="paragraph" w:styleId="ListParagraph">
    <w:name w:val="List Paragraph"/>
    <w:basedOn w:val="Normal"/>
    <w:uiPriority w:val="34"/>
    <w:qFormat/>
    <w:rsid w:val="003072A6"/>
    <w:pPr>
      <w:ind w:left="720"/>
      <w:contextualSpacing/>
      <w:jc w:val="left"/>
    </w:pPr>
  </w:style>
  <w:style w:type="paragraph" w:styleId="TOC2">
    <w:name w:val="toc 2"/>
    <w:basedOn w:val="Normal"/>
    <w:next w:val="Normal"/>
    <w:autoRedefine/>
    <w:uiPriority w:val="39"/>
    <w:unhideWhenUsed/>
    <w:rsid w:val="009310DF"/>
    <w:pPr>
      <w:tabs>
        <w:tab w:val="left" w:pos="709"/>
        <w:tab w:val="right" w:leader="dot" w:pos="9344"/>
      </w:tabs>
      <w:spacing w:after="0"/>
    </w:pPr>
    <w:rPr>
      <w:noProof/>
      <w:sz w:val="24"/>
    </w:rPr>
  </w:style>
  <w:style w:type="paragraph" w:customStyle="1" w:styleId="Tabelleninhalt">
    <w:name w:val="Tabelleninhalt"/>
    <w:basedOn w:val="NoSpacing"/>
    <w:qFormat/>
    <w:rsid w:val="0059319D"/>
    <w:pPr>
      <w:spacing w:before="60" w:after="60"/>
      <w:ind w:left="0" w:firstLine="0"/>
    </w:pPr>
    <w:rPr>
      <w:sz w:val="20"/>
      <w:szCs w:val="20"/>
    </w:rPr>
  </w:style>
  <w:style w:type="paragraph" w:customStyle="1" w:styleId="UntertitelnichtIndexiert">
    <w:name w:val="Untertitel nicht Indexiert"/>
    <w:basedOn w:val="TOC1"/>
    <w:autoRedefine/>
    <w:qFormat/>
    <w:rsid w:val="009310DF"/>
    <w:pPr>
      <w:spacing w:before="240" w:after="240"/>
    </w:pPr>
    <w:rPr>
      <w:b/>
      <w:noProof/>
    </w:rPr>
  </w:style>
  <w:style w:type="paragraph" w:customStyle="1" w:styleId="Code">
    <w:name w:val="Code"/>
    <w:basedOn w:val="Normal"/>
    <w:qFormat/>
    <w:rsid w:val="00CA2245"/>
    <w:pPr>
      <w:shd w:val="clear" w:color="auto" w:fill="D9D9D9" w:themeFill="background1" w:themeFillShade="D9"/>
      <w:tabs>
        <w:tab w:val="left" w:pos="284"/>
        <w:tab w:val="left" w:pos="567"/>
        <w:tab w:val="left" w:pos="851"/>
        <w:tab w:val="left" w:pos="1134"/>
        <w:tab w:val="left" w:pos="1418"/>
        <w:tab w:val="left" w:pos="1701"/>
        <w:tab w:val="left" w:pos="1985"/>
      </w:tabs>
      <w:spacing w:after="0"/>
      <w:jc w:val="left"/>
    </w:pPr>
    <w:rPr>
      <w:rFonts w:ascii="Courier New" w:hAnsi="Courier New"/>
      <w:noProof/>
      <w:sz w:val="20"/>
    </w:rPr>
  </w:style>
  <w:style w:type="paragraph" w:customStyle="1" w:styleId="Tabellenbeschriftung">
    <w:name w:val="Tabellenbeschriftung"/>
    <w:basedOn w:val="Caption"/>
    <w:next w:val="Caption"/>
    <w:link w:val="TabellenbeschriftungZchn"/>
    <w:rsid w:val="00B818F8"/>
  </w:style>
  <w:style w:type="table" w:styleId="PlainTable2">
    <w:name w:val="Plain Table 2"/>
    <w:basedOn w:val="TableNormal"/>
    <w:uiPriority w:val="42"/>
    <w:rsid w:val="005D5E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aptionChar">
    <w:name w:val="Caption Char"/>
    <w:basedOn w:val="DefaultParagraphFont"/>
    <w:link w:val="Caption"/>
    <w:uiPriority w:val="35"/>
    <w:rsid w:val="004A1322"/>
    <w:rPr>
      <w:rFonts w:ascii="Arial" w:hAnsi="Arial"/>
      <w:b/>
      <w:bCs/>
      <w:color w:val="000000" w:themeColor="text1"/>
      <w:sz w:val="16"/>
      <w:szCs w:val="18"/>
    </w:rPr>
  </w:style>
  <w:style w:type="character" w:customStyle="1" w:styleId="TabellenbeschriftungZchn">
    <w:name w:val="Tabellenbeschriftung Zchn"/>
    <w:basedOn w:val="CaptionChar"/>
    <w:link w:val="Tabellenbeschriftung"/>
    <w:rsid w:val="00B818F8"/>
    <w:rPr>
      <w:rFonts w:ascii="Arial" w:hAnsi="Arial"/>
      <w:b/>
      <w:bCs/>
      <w:color w:val="000000" w:themeColor="text1"/>
      <w:sz w:val="16"/>
      <w:szCs w:val="18"/>
    </w:rPr>
  </w:style>
  <w:style w:type="table" w:styleId="PlainTable5">
    <w:name w:val="Plain Table 5"/>
    <w:basedOn w:val="TableNormal"/>
    <w:uiPriority w:val="45"/>
    <w:rsid w:val="005D5EB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5D5E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ColorfulShading-Accent6">
    <w:name w:val="Colorful Shading Accent 6"/>
    <w:basedOn w:val="TableNormal"/>
    <w:uiPriority w:val="71"/>
    <w:rsid w:val="005D5EB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TOC3">
    <w:name w:val="toc 3"/>
    <w:basedOn w:val="Normal"/>
    <w:next w:val="Normal"/>
    <w:autoRedefine/>
    <w:uiPriority w:val="39"/>
    <w:unhideWhenUsed/>
    <w:rsid w:val="00FE4A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te_j7ckdwu\Downloads\TechDok-ohne-Inhalt-2020.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988C7EBCEAD2341A1A7CB6E299E0385" ma:contentTypeVersion="2" ma:contentTypeDescription="Create a new document." ma:contentTypeScope="" ma:versionID="3764b1bdee93e99f4beed05935d96b53">
  <xsd:schema xmlns:xsd="http://www.w3.org/2001/XMLSchema" xmlns:xs="http://www.w3.org/2001/XMLSchema" xmlns:p="http://schemas.microsoft.com/office/2006/metadata/properties" xmlns:ns2="d23d7f48-15cd-4d12-b1b4-f1fb62b981ad" targetNamespace="http://schemas.microsoft.com/office/2006/metadata/properties" ma:root="true" ma:fieldsID="0280c1c0593e70b3d111cdd28e58e5c5" ns2:_="">
    <xsd:import namespace="d23d7f48-15cd-4d12-b1b4-f1fb62b981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d7f48-15cd-4d12-b1b4-f1fb62b9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67305-4728-4442-BBFC-22D59291E04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616100-6D38-43C3-8E13-4BEC90E583E6}">
  <ds:schemaRefs>
    <ds:schemaRef ds:uri="http://schemas.microsoft.com/sharepoint/v3/contenttype/forms"/>
  </ds:schemaRefs>
</ds:datastoreItem>
</file>

<file path=customXml/itemProps3.xml><?xml version="1.0" encoding="utf-8"?>
<ds:datastoreItem xmlns:ds="http://schemas.openxmlformats.org/officeDocument/2006/customXml" ds:itemID="{5A6AD8AE-3464-4B9D-9444-A5613E4D75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d7f48-15cd-4d12-b1b4-f1fb62b98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F93750-752E-4C0B-9FB8-02F5C2F45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TechDok-ohne-Inhalt-2020.dotx</Template>
  <TotalTime>0</TotalTime>
  <Pages>5</Pages>
  <Words>356</Words>
  <Characters>2243</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Berwork Überarbeitung</vt:lpstr>
      <vt:lpstr/>
    </vt:vector>
  </TitlesOfParts>
  <Company>Noser Young AG</Company>
  <LinksUpToDate>false</LinksUpToDate>
  <CharactersWithSpaces>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Berwork Überarbeitung</dc:title>
  <dc:subject>Website Überarbeitung</dc:subject>
  <dc:creator>Oliver Pettersson</dc:creator>
  <cp:lastModifiedBy>Oliver Work</cp:lastModifiedBy>
  <cp:revision>8</cp:revision>
  <cp:lastPrinted>2021-06-03T08:53:00Z</cp:lastPrinted>
  <dcterms:created xsi:type="dcterms:W3CDTF">2021-06-03T08:18:00Z</dcterms:created>
  <dcterms:modified xsi:type="dcterms:W3CDTF">2021-06-03T08:56:00Z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0x010100D988C7EBCEAD2341A1A7CB6E299E0385</vt:lpwstr>
  </property>
</Properties>
</file>